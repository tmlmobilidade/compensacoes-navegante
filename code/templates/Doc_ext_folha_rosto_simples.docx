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a14="http://schemas.microsoft.com/office/mac/drawingml/2011/main" mc:Ignorable="w14 w15 w16se w16cid w16 w16cex w16sdtdh w16sdtfl w16du wp14">
  <w:body>
    <w:p w:rsidRPr="005959E4" w:rsidR="00CE798C" w:rsidP="00B974D9" w:rsidRDefault="00853A99" w14:paraId="7AC22142" w14:textId="5E05CCB5">
      <w:pPr>
        <w:pStyle w:val="Ttulo"/>
        <w:rPr>
          <w:sz w:val="20"/>
          <w:szCs w:val="20"/>
        </w:rPr>
      </w:pPr>
      <w:r w:rsidRPr="005959E4">
        <w:rPr>
          <w:rFonts w:ascii="Greycliff CF" w:hAnsi="Greycliff CF"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9D340" wp14:editId="0BE2153E">
                <wp:simplePos x="0" y="0"/>
                <wp:positionH relativeFrom="column">
                  <wp:posOffset>3396615</wp:posOffset>
                </wp:positionH>
                <wp:positionV relativeFrom="paragraph">
                  <wp:posOffset>6123305</wp:posOffset>
                </wp:positionV>
                <wp:extent cx="2752725" cy="295275"/>
                <wp:effectExtent l="0" t="0" r="9525" b="9525"/>
                <wp:wrapSquare wrapText="bothSides"/>
                <wp:docPr id="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B7EB3" w:rsidR="00910A7F" w:rsidP="00910A7F" w:rsidRDefault="00853A99" w14:paraId="40DCD8CA" w14:textId="7A41518B">
                            <w:pPr>
                              <w:rPr>
                                <w:rFonts w:ascii="Greycliff CF" w:hAnsi="Greycliff C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Greycliff CF" w:hAnsi="Greycliff CF"/>
                                <w:sz w:val="30"/>
                                <w:szCs w:val="30"/>
                              </w:rPr>
                              <w:t>Tipologia/Título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type id="_x0000_t202" coordsize="21600,21600" o:spt="202" path="m,l,21600r21600,l21600,xe" w14:anchorId="0559D340">
                <v:stroke joinstyle="miter"/>
                <v:path gradientshapeok="t" o:connecttype="rect"/>
              </v:shapetype>
              <v:shape id="Text Box 10" style="position:absolute;margin-left:267.45pt;margin-top:482.15pt;width:216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">
                <v:textbox inset="0,0,0,0">
                  <w:txbxContent>
                    <w:p w:rsidRPr="005B7EB3" w:rsidR="00910A7F" w:rsidP="00910A7F" w:rsidRDefault="00853A99" w14:paraId="40DCD8CA" w14:textId="7A41518B">
                      <w:pPr>
                        <w:rPr>
                          <w:rFonts w:ascii="Greycliff CF" w:hAnsi="Greycliff CF"/>
                          <w:sz w:val="30"/>
                          <w:szCs w:val="30"/>
                        </w:rPr>
                      </w:pPr>
                      <w:r>
                        <w:rPr>
                          <w:rFonts w:ascii="Greycliff CF" w:hAnsi="Greycliff CF"/>
                          <w:sz w:val="30"/>
                          <w:szCs w:val="30"/>
                        </w:rPr>
                        <w:t>Tipologia/Título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959E4" w:rsidR="00910A7F">
        <w:rPr>
          <w:rFonts w:ascii="Greycliff CF" w:hAnsi="Greycliff CF"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560AB5" wp14:editId="5DF47153">
                <wp:simplePos x="0" y="0"/>
                <wp:positionH relativeFrom="column">
                  <wp:posOffset>3409950</wp:posOffset>
                </wp:positionH>
                <wp:positionV relativeFrom="paragraph">
                  <wp:posOffset>7485380</wp:posOffset>
                </wp:positionV>
                <wp:extent cx="1431290" cy="314325"/>
                <wp:effectExtent l="0" t="0" r="16510" b="9525"/>
                <wp:wrapSquare wrapText="bothSides"/>
                <wp:docPr id="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B7EB3" w:rsidR="00910A7F" w:rsidP="00910A7F" w:rsidRDefault="00910A7F" w14:paraId="34DF0ED6" w14:textId="77777777">
                            <w:pPr>
                              <w:rPr>
                                <w:rFonts w:ascii="Greycliff CF" w:hAnsi="Greycliff CF"/>
                              </w:rPr>
                            </w:pPr>
                            <w:r w:rsidRPr="005B7EB3">
                              <w:rPr>
                                <w:rFonts w:ascii="Greycliff CF" w:hAnsi="Greycliff CF"/>
                              </w:rPr>
                              <w:t>dd.mm.aa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 id="_x0000_s1027" style="position:absolute;margin-left:268.5pt;margin-top:589.4pt;width:112.7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" w14:anchorId="25560AB5">
                <v:textbox inset="0,0,0,0">
                  <w:txbxContent>
                    <w:p w:rsidRPr="005B7EB3" w:rsidR="00910A7F" w:rsidP="00910A7F" w:rsidRDefault="00910A7F" w14:paraId="34DF0ED6" w14:textId="77777777">
                      <w:pPr>
                        <w:rPr>
                          <w:rFonts w:ascii="Greycliff CF" w:hAnsi="Greycliff CF"/>
                        </w:rPr>
                      </w:pPr>
                      <w:r w:rsidRPr="005B7EB3">
                        <w:rPr>
                          <w:rFonts w:ascii="Greycliff CF" w:hAnsi="Greycliff CF"/>
                        </w:rPr>
                        <w:t>dd.mm.aa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959E4" w:rsidR="00910A7F">
        <w:rPr>
          <w:rFonts w:ascii="Greycliff CF" w:hAnsi="Greycliff CF"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9C5C75" wp14:editId="1DD7FD5B">
                <wp:simplePos x="0" y="0"/>
                <wp:positionH relativeFrom="column">
                  <wp:posOffset>3409950</wp:posOffset>
                </wp:positionH>
                <wp:positionV relativeFrom="paragraph">
                  <wp:posOffset>7219950</wp:posOffset>
                </wp:positionV>
                <wp:extent cx="1676400" cy="314325"/>
                <wp:effectExtent l="0" t="0" r="0" b="9525"/>
                <wp:wrapSquare wrapText="bothSides"/>
                <wp:docPr id="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B7EB3" w:rsidR="00910A7F" w:rsidP="00910A7F" w:rsidRDefault="00910A7F" w14:paraId="33AF24EB" w14:textId="77777777">
                            <w:pPr>
                              <w:rPr>
                                <w:rFonts w:ascii="Greycliff CF" w:hAnsi="Greycliff CF"/>
                              </w:rPr>
                            </w:pPr>
                            <w:r>
                              <w:rPr>
                                <w:rFonts w:ascii="Greycliff CF" w:hAnsi="Greycliff CF"/>
                              </w:rPr>
                              <w:t>Referência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 id="_x0000_s1028" style="position:absolute;margin-left:268.5pt;margin-top:568.5pt;width:132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" w14:anchorId="759C5C75">
                <v:textbox inset="0,0,0,0">
                  <w:txbxContent>
                    <w:p w:rsidRPr="005B7EB3" w:rsidR="00910A7F" w:rsidP="00910A7F" w:rsidRDefault="00910A7F" w14:paraId="33AF24EB" w14:textId="77777777">
                      <w:pPr>
                        <w:rPr>
                          <w:rFonts w:ascii="Greycliff CF" w:hAnsi="Greycliff CF"/>
                        </w:rPr>
                      </w:pPr>
                      <w:r>
                        <w:rPr>
                          <w:rFonts w:ascii="Greycliff CF" w:hAnsi="Greycliff CF"/>
                        </w:rPr>
                        <w:t>Referência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959E4" w:rsidR="00910A7F">
        <w:rPr>
          <w:rFonts w:ascii="Greycliff CF" w:hAnsi="Greycliff CF"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B58BF3" wp14:editId="0FA8870A">
                <wp:simplePos x="0" y="0"/>
                <wp:positionH relativeFrom="column">
                  <wp:posOffset>3400425</wp:posOffset>
                </wp:positionH>
                <wp:positionV relativeFrom="paragraph">
                  <wp:posOffset>6905625</wp:posOffset>
                </wp:positionV>
                <wp:extent cx="1914525" cy="314325"/>
                <wp:effectExtent l="0" t="0" r="9525" b="9525"/>
                <wp:wrapSquare wrapText="bothSides"/>
                <wp:docPr id="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B7EB3" w:rsidR="00910A7F" w:rsidP="00910A7F" w:rsidRDefault="00910A7F" w14:paraId="0154BCC0" w14:textId="77777777">
                            <w:pPr>
                              <w:rPr>
                                <w:rFonts w:ascii="Greycliff CF" w:hAnsi="Greycliff CF"/>
                              </w:rPr>
                            </w:pPr>
                            <w:r>
                              <w:rPr>
                                <w:rFonts w:ascii="Greycliff CF" w:hAnsi="Greycliff CF"/>
                              </w:rPr>
                              <w:t>Código do depart.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 id="_x0000_s1029" style="position:absolute;margin-left:267.75pt;margin-top:543.75pt;width:150.7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" w14:anchorId="64B58BF3">
                <v:textbox inset="0,0,0,0">
                  <w:txbxContent>
                    <w:p w:rsidRPr="005B7EB3" w:rsidR="00910A7F" w:rsidP="00910A7F" w:rsidRDefault="00910A7F" w14:paraId="0154BCC0" w14:textId="77777777">
                      <w:pPr>
                        <w:rPr>
                          <w:rFonts w:ascii="Greycliff CF" w:hAnsi="Greycliff CF"/>
                        </w:rPr>
                      </w:pPr>
                      <w:r>
                        <w:rPr>
                          <w:rFonts w:ascii="Greycliff CF" w:hAnsi="Greycliff CF"/>
                        </w:rPr>
                        <w:t>Código do depart.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1C49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ED7FE0" wp14:editId="4A4F9E53">
                <wp:simplePos x="0" y="0"/>
                <wp:positionH relativeFrom="column">
                  <wp:posOffset>3399699</wp:posOffset>
                </wp:positionH>
                <wp:positionV relativeFrom="paragraph">
                  <wp:posOffset>6853555</wp:posOffset>
                </wp:positionV>
                <wp:extent cx="1600200" cy="4572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8F4960" w:rsidR="00711C49" w:rsidP="00711C49" w:rsidRDefault="00711C49" w14:paraId="36DA549E" w14:textId="03CFA52F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type id="_x0000_t202" coordsize="21600,21600" o:spt="202" path="m,l,21600r21600,l21600,xe" w14:anchorId="78ED7FE0">
                <v:stroke joinstyle="miter"/>
                <v:path gradientshapeok="t" o:connecttype="rect"/>
              </v:shapetype>
              <v:shape id="Text Box 2" style="position:absolute;margin-left:267.7pt;margin-top:539.65pt;width:126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">
                <v:textbox inset="0,0,0,0">
                  <w:txbxContent>
                    <w:p w:rsidRPr="008F4960" w:rsidR="00711C49" w:rsidP="00711C49" w:rsidRDefault="00711C49" w14:paraId="36DA549E" w14:textId="03CFA52F">
                      <w:pPr>
                        <w:rPr>
                          <w:rFonts w:ascii="Avenir Book" w:hAnsi="Avenir Boo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5959E4" w:rsidR="006E59B9">
        <w:rPr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9A9FF" wp14:editId="357B7F4B">
                <wp:simplePos x="0" y="0"/>
                <wp:positionH relativeFrom="column">
                  <wp:posOffset>1602105</wp:posOffset>
                </wp:positionH>
                <wp:positionV relativeFrom="paragraph">
                  <wp:posOffset>6286500</wp:posOffset>
                </wp:positionV>
                <wp:extent cx="1255395" cy="456565"/>
                <wp:effectExtent l="0" t="0" r="1905" b="635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5395" cy="456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5959E4" w:rsidR="00F4622C" w:rsidP="006E59B9" w:rsidRDefault="00F4622C" w14:paraId="4DC71802" w14:textId="77777777">
                            <w:pPr>
                              <w:rPr>
                                <w:rFonts w:ascii="Greycliff CF" w:hAnsi="Greycliff CF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reycliff CF" w:hAnsi="Greycliff CF"/>
                                <w:color w:val="FFFFFF" w:themeColor="background1"/>
                                <w:sz w:val="28"/>
                                <w:szCs w:val="28"/>
                              </w:rPr>
                              <w:t>RELATÓRIOS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a14="http://schemas.microsoft.com/office/mac/drawingml/2011/main" xmlns:a="http://schemas.openxmlformats.org/drawingml/2006/main">
            <w:pict>
              <v:shape id="Text Box 10" style="position:absolute;margin-left:126.15pt;margin-top:495pt;width:98.85pt;height:3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" w14:anchorId="6B79A9FF">
                <v:textbox inset="0,0,0,0">
                  <w:txbxContent>
                    <w:p w:rsidRPr="005959E4" w:rsidR="00F4622C" w:rsidP="006E59B9" w:rsidRDefault="00F4622C" w14:paraId="4DC71802" w14:textId="77777777">
                      <w:pPr>
                        <w:rPr>
                          <w:rFonts w:ascii="Greycliff CF" w:hAnsi="Greycliff CF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Greycliff CF" w:hAnsi="Greycliff CF"/>
                          <w:color w:val="FFFFFF" w:themeColor="background1"/>
                          <w:sz w:val="28"/>
                          <w:szCs w:val="28"/>
                        </w:rPr>
                        <w:t>RELATÓRIOS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959E4" w:rsidR="00FD5BED">
        <w:rPr>
          <w:sz w:val="20"/>
          <w:szCs w:val="20"/>
        </w:rPr>
        <w:br w:type="page"/>
      </w:r>
    </w:p>
    <w:p w:rsidRPr="005959E4" w:rsidR="00FD5BED" w:rsidP="00DC7074" w:rsidRDefault="00FD5BED" w14:paraId="0482D365" w14:textId="77777777">
      <w:pPr>
        <w:rPr>
          <w:rFonts w:ascii="Greycliff CF" w:hAnsi="Greycliff CF"/>
          <w:sz w:val="20"/>
          <w:szCs w:val="20"/>
        </w:rPr>
      </w:pPr>
    </w:p>
    <w:p w:rsidR="00FD5BED" w:rsidP="00DC7074" w:rsidRDefault="00FD5BED" w14:paraId="29F48B41" w14:textId="41DCC6B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DC0142D" w14:textId="5CD2E26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1448461" w14:textId="5C97337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F9F095E" w14:textId="0337358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80CBEAC" w14:textId="1BFBD5C2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744350A" w14:textId="7EB397F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ADB09E5" w14:textId="5017848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1455125" w14:textId="4B46C132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46E8350" w14:textId="4EB08055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43828D9" w14:textId="5984033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87C54E2" w14:textId="14D13E4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A4E7A37" w14:textId="6FB35CB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EF86598" w14:textId="2A5E49F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E486916" w14:textId="3AF4617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C4BB812" w14:textId="0FE159F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34520E3" w14:textId="1E0B7B3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9836D50" w14:textId="0205589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224CAD0" w14:textId="7885503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D648B0E" w14:textId="05376FD5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AC9E664" w14:textId="6E98640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741D78D" w14:textId="63F71DD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A412809" w14:textId="50A9B411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96DBF01" w14:textId="22454023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5BA5016" w14:textId="679F3FD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3622CB8" w14:textId="485A7F7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2D8ABEE" w14:textId="5D48B009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8963CA9" w14:textId="46A1EEBE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D50D693" w14:textId="3144A04B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0C61D63" w14:textId="3B62250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F332AA6" w14:textId="28F8097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E909218" w14:textId="1B41777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990D46A" w14:textId="0431CB9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055C149C" w14:textId="388F535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D7D83C0" w14:textId="033457B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0A159772" w14:textId="795F97F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3563F0E" w14:textId="7EBDE6B5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64899CD" w14:textId="3A41249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0267E63" w14:textId="0FCB96A0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05E38F1" w14:textId="09BB2D9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CD11B53" w14:textId="2D1229B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CD69D42" w14:textId="405BAFA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86ED990" w14:textId="6F9D23C1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A719706" w14:textId="72BBC161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7F69E5A" w14:textId="3B259CC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CFBDC47" w14:textId="553E57C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3BB1C4D" w14:textId="4C39A51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A7F4B81" w14:textId="60808022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CC08440" w14:textId="409E544E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5151200" w14:textId="64603F6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B6DFFA1" w14:textId="25F4A4D2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563E441" w14:textId="543874E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4E94285" w14:textId="53A9AD2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F656E6A" w14:textId="6149B4E5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3AD8D9B" w14:textId="141E5A0A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B70E63B" w14:textId="653D52E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CA2504A" w14:textId="79EF280E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6E0A6FB" w14:textId="5372DBC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8672189" w14:textId="277E6B59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7E9026F" w14:textId="010F32A5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F16A102" w14:textId="622BA4F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F656C5B" w14:textId="30FAAEDC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C12F28F" w14:textId="1DF01A1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F268CED" w14:textId="24F91107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020F047A" w14:textId="152B6203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C5BCE94" w14:textId="2910EB2B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091A9D93" w14:textId="5D1BD8C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0585C55" w14:textId="28DADD0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F5E3F90" w14:textId="0DB9785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F4A735B" w14:textId="0638240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2CBF731" w14:textId="55D6DEE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F3318EB" w14:textId="564FBBA6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BDEA5B2" w14:textId="37878810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57BA4F4" w14:textId="537407F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56395EF" w14:textId="787BB28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3C7E15C1" w14:textId="4C15660E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6BF8F1DD" w14:textId="48638FC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E8F1C02" w14:textId="43324F58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7C1ABBE8" w14:textId="28A7A46D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425BA7DD" w14:textId="5143A0F3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2A82780D" w14:textId="6A44422B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57AB5558" w14:textId="62F5F61F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0EFE559" w14:textId="5E3E31E4">
      <w:pPr>
        <w:rPr>
          <w:rFonts w:ascii="Greycliff CF" w:hAnsi="Greycliff CF"/>
          <w:sz w:val="20"/>
          <w:szCs w:val="20"/>
        </w:rPr>
      </w:pPr>
    </w:p>
    <w:p w:rsidR="00B974D9" w:rsidP="00DC7074" w:rsidRDefault="00B974D9" w14:paraId="130CD844" w14:textId="6ED15369">
      <w:pPr>
        <w:rPr>
          <w:rFonts w:ascii="Greycliff CF" w:hAnsi="Greycliff CF"/>
          <w:sz w:val="20"/>
          <w:szCs w:val="20"/>
        </w:rPr>
      </w:pPr>
    </w:p>
    <w:p w:rsidRPr="005959E4" w:rsidR="00B974D9" w:rsidP="00DC7074" w:rsidRDefault="00B974D9" w14:paraId="6F79D183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258F13FB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CFE5614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44392B8F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6048F52C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69F28C39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18FA4E7C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55A1B47A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37958676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E54240C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CF7CFA0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49E52349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6879297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4A0F9A59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53A12CF6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6946B108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58026DAD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03663A8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719A0DC1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3E0E8A58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4EDE14BB" w14:textId="77777777">
      <w:pPr>
        <w:rPr>
          <w:rFonts w:ascii="Greycliff CF" w:hAnsi="Greycliff CF"/>
          <w:sz w:val="20"/>
          <w:szCs w:val="20"/>
        </w:rPr>
      </w:pPr>
    </w:p>
    <w:p w:rsidRPr="005959E4" w:rsidR="00FD5BED" w:rsidP="00DC7074" w:rsidRDefault="00FD5BED" w14:paraId="38CE1DB4" w14:textId="77777777">
      <w:pPr>
        <w:rPr>
          <w:rFonts w:ascii="Greycliff CF" w:hAnsi="Greycliff CF"/>
          <w:sz w:val="20"/>
          <w:szCs w:val="20"/>
        </w:rPr>
      </w:pPr>
    </w:p>
    <w:sectPr w:rsidRPr="005959E4" w:rsidR="00FD5BED" w:rsidSect="005959E4">
      <w:headerReference w:type="default" r:id="rId10"/>
      <w:headerReference w:type="first" r:id="rId11"/>
      <w:pgSz w:w="11900" w:h="16840" w:orient="portrait"/>
      <w:pgMar w:top="2552" w:right="1418" w:bottom="1985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6DD3" w:rsidP="00DC7074" w:rsidRDefault="00106DD3" w14:paraId="7CA72260" w14:textId="77777777">
      <w:r>
        <w:separator/>
      </w:r>
    </w:p>
  </w:endnote>
  <w:endnote w:type="continuationSeparator" w:id="0">
    <w:p w:rsidR="00106DD3" w:rsidP="00DC7074" w:rsidRDefault="00106DD3" w14:paraId="272DAC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Greycliff CF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6DD3" w:rsidP="00DC7074" w:rsidRDefault="00106DD3" w14:paraId="020CC7DF" w14:textId="77777777">
      <w:r>
        <w:separator/>
      </w:r>
    </w:p>
  </w:footnote>
  <w:footnote w:type="continuationSeparator" w:id="0">
    <w:p w:rsidR="00106DD3" w:rsidP="00DC7074" w:rsidRDefault="00106DD3" w14:paraId="55030C3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D5BED" w:rsidRDefault="00C62F19" w14:paraId="44228957" w14:textId="77777777">
    <w:pPr>
      <w:pStyle w:val="Cabealho"/>
    </w:pPr>
    <w:r>
      <w:rPr>
        <w:rFonts w:ascii="Avenir Book" w:hAnsi="Avenir Book"/>
        <w:sz w:val="20"/>
        <w:szCs w:val="20"/>
        <w:lang w:val="en-US"/>
      </w:rPr>
      <w:drawing>
        <wp:anchor distT="0" distB="0" distL="114300" distR="114300" simplePos="0" relativeHeight="251660288" behindDoc="1" locked="0" layoutInCell="1" allowOverlap="1" wp14:anchorId="549B6CAF" wp14:editId="69A54DEA">
          <wp:simplePos x="0" y="0"/>
          <wp:positionH relativeFrom="column">
            <wp:posOffset>-1082675</wp:posOffset>
          </wp:positionH>
          <wp:positionV relativeFrom="paragraph">
            <wp:posOffset>-456565</wp:posOffset>
          </wp:positionV>
          <wp:extent cx="7566025" cy="10707370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0707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ma14="http://schemas.microsoft.com/office/mac/drawingml/2011/main" mc:Ignorable="w14 w15 w16se w16cid w16 w16cex w16sdtdh w16sdtfl w16du wp14">
  <w:p w:rsidR="00DC7074" w:rsidRDefault="00FD5BED" w14:paraId="0309519B" w14:textId="77777777">
    <w:pPr>
      <w:pStyle w:val="Cabealho"/>
    </w:pPr>
    <w:r w:rsidRPr="00FD5BED">
      <w:rPr>
        <w:rFonts w:ascii="Avenir Book" w:hAnsi="Avenir Book"/>
        <w:sz w:val="20"/>
        <w:szCs w:val="20"/>
        <w:lang w:val="en-US"/>
      </w:rPr>
      <w:drawing>
        <wp:anchor distT="0" distB="0" distL="114300" distR="114300" simplePos="0" relativeHeight="251657216" behindDoc="1" locked="0" layoutInCell="1" allowOverlap="1" wp14:anchorId="05AAE9C5" wp14:editId="08D6E34A">
          <wp:simplePos x="0" y="0"/>
          <wp:positionH relativeFrom="margin">
            <wp:posOffset>-1082040</wp:posOffset>
          </wp:positionH>
          <wp:positionV relativeFrom="margin">
            <wp:posOffset>-1623060</wp:posOffset>
          </wp:positionV>
          <wp:extent cx="7560000" cy="10698352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835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4D9"/>
    <w:rsid w:val="000E6AE7"/>
    <w:rsid w:val="00106DD3"/>
    <w:rsid w:val="00272098"/>
    <w:rsid w:val="003A321C"/>
    <w:rsid w:val="0041286C"/>
    <w:rsid w:val="0049298C"/>
    <w:rsid w:val="004F7C9E"/>
    <w:rsid w:val="005959E4"/>
    <w:rsid w:val="006A1176"/>
    <w:rsid w:val="006E59B9"/>
    <w:rsid w:val="00711C49"/>
    <w:rsid w:val="0077651A"/>
    <w:rsid w:val="00853A99"/>
    <w:rsid w:val="008D6913"/>
    <w:rsid w:val="00910A7F"/>
    <w:rsid w:val="00976A37"/>
    <w:rsid w:val="00AC4646"/>
    <w:rsid w:val="00B27731"/>
    <w:rsid w:val="00B974D9"/>
    <w:rsid w:val="00BA3A14"/>
    <w:rsid w:val="00C23B5C"/>
    <w:rsid w:val="00C62F19"/>
    <w:rsid w:val="00CD0D4F"/>
    <w:rsid w:val="00CE798C"/>
    <w:rsid w:val="00DC0D0C"/>
    <w:rsid w:val="00DC7074"/>
    <w:rsid w:val="00E10E6C"/>
    <w:rsid w:val="00E40586"/>
    <w:rsid w:val="00E85BFF"/>
    <w:rsid w:val="00F4622C"/>
    <w:rsid w:val="00FD5BED"/>
    <w:rsid w:val="5709D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EDE7A8"/>
  <w14:defaultImageDpi w14:val="300"/>
  <w15:docId w15:val="{FD3A2128-C105-4FD3-A791-683010947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noProof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DC7074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59C00" w:themeColor="accent1" w:themeShade="B5"/>
      <w:sz w:val="32"/>
      <w:szCs w:val="32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C7074"/>
    <w:rPr>
      <w:rFonts w:ascii="Lucida Grande" w:hAnsi="Lucida Grande"/>
      <w:sz w:val="18"/>
      <w:szCs w:val="18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/>
    <w:rsid w:val="00DC7074"/>
    <w:rPr>
      <w:rFonts w:ascii="Lucida Grande" w:hAnsi="Lucida Grande"/>
      <w:noProof/>
      <w:sz w:val="18"/>
      <w:szCs w:val="18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00DC7074"/>
    <w:pPr>
      <w:tabs>
        <w:tab w:val="center" w:pos="4320"/>
        <w:tab w:val="right" w:pos="8640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DC7074"/>
    <w:rPr>
      <w:noProof/>
      <w:lang w:val="pt-PT"/>
    </w:rPr>
  </w:style>
  <w:style w:type="paragraph" w:styleId="Rodap">
    <w:name w:val="footer"/>
    <w:basedOn w:val="Normal"/>
    <w:link w:val="RodapCarter"/>
    <w:uiPriority w:val="99"/>
    <w:unhideWhenUsed/>
    <w:rsid w:val="00DC7074"/>
    <w:pPr>
      <w:tabs>
        <w:tab w:val="center" w:pos="4320"/>
        <w:tab w:val="right" w:pos="8640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DC7074"/>
    <w:rPr>
      <w:noProof/>
      <w:lang w:val="pt-PT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DC7074"/>
    <w:rPr>
      <w:rFonts w:asciiTheme="majorHAnsi" w:hAnsiTheme="majorHAnsi" w:eastAsiaTheme="majorEastAsia" w:cstheme="majorBidi"/>
      <w:b/>
      <w:bCs/>
      <w:noProof/>
      <w:color w:val="B59C00" w:themeColor="accent1" w:themeShade="B5"/>
      <w:sz w:val="32"/>
      <w:szCs w:val="32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B974D9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B974D9"/>
    <w:rPr>
      <w:rFonts w:asciiTheme="majorHAnsi" w:hAnsiTheme="majorHAnsi" w:eastAsiaTheme="majorEastAsia" w:cstheme="majorBidi"/>
      <w:noProof/>
      <w:spacing w:val="-10"/>
      <w:kern w:val="28"/>
      <w:sz w:val="56"/>
      <w:szCs w:val="5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IPA~1.STU\AppData\Local\Temp\Rar$DIa20136.9990\TML_ESTACIONARIO_FOLHA%20DE%20ROSTO_Externo-Contratos.dotx" TargetMode="External"/></Relationships>
</file>

<file path=word/theme/theme1.xml><?xml version="1.0" encoding="utf-8"?>
<a:theme xmlns:a="http://schemas.openxmlformats.org/drawingml/2006/main" name="Office Theme">
  <a:themeElements>
    <a:clrScheme name="TML">
      <a:dk1>
        <a:srgbClr val="000000"/>
      </a:dk1>
      <a:lt1>
        <a:srgbClr val="FFFFFF"/>
      </a:lt1>
      <a:dk2>
        <a:srgbClr val="282828"/>
      </a:dk2>
      <a:lt2>
        <a:srgbClr val="EBEBEB"/>
      </a:lt2>
      <a:accent1>
        <a:srgbClr val="FFDD00"/>
      </a:accent1>
      <a:accent2>
        <a:srgbClr val="D5D6D2"/>
      </a:accent2>
      <a:accent3>
        <a:srgbClr val="8B8D8E"/>
      </a:accent3>
      <a:accent4>
        <a:srgbClr val="4D4F53"/>
      </a:accent4>
      <a:accent5>
        <a:srgbClr val="E3E3E2"/>
      </a:accent5>
      <a:accent6>
        <a:srgbClr val="7B7B79"/>
      </a:accent6>
      <a:hlink>
        <a:srgbClr val="000000"/>
      </a:hlink>
      <a:folHlink>
        <a:srgbClr val="60006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lhes xmlns="0e097a14-a0e8-4b58-8f98-d3ea41342965" xsi:nil="true"/>
    <TaxCatchAll xmlns="fc90b874-7ae9-4643-8033-c4d3afb00c11" xsi:nil="true"/>
    <lcf76f155ced4ddcb4097134ff3c332f xmlns="0e097a14-a0e8-4b58-8f98-d3ea413429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ED451AFDBBF24BA8DF9FBC831EFA1F" ma:contentTypeVersion="18" ma:contentTypeDescription="Criar um novo documento." ma:contentTypeScope="" ma:versionID="afe3f6892dd669962894bf69cdc0e911">
  <xsd:schema xmlns:xsd="http://www.w3.org/2001/XMLSchema" xmlns:xs="http://www.w3.org/2001/XMLSchema" xmlns:p="http://schemas.microsoft.com/office/2006/metadata/properties" xmlns:ns2="0e097a14-a0e8-4b58-8f98-d3ea41342965" xmlns:ns3="fc90b874-7ae9-4643-8033-c4d3afb00c11" targetNamespace="http://schemas.microsoft.com/office/2006/metadata/properties" ma:root="true" ma:fieldsID="36731d8c3a85cd49058f9875a9e50a57" ns2:_="" ns3:_="">
    <xsd:import namespace="0e097a14-a0e8-4b58-8f98-d3ea41342965"/>
    <xsd:import namespace="fc90b874-7ae9-4643-8033-c4d3afb00c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Detalh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97a14-a0e8-4b58-8f98-d3ea413429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talhes" ma:index="12" nillable="true" ma:displayName="Detalhes" ma:format="Dropdown" ma:internalName="Detalhes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0df35c46-e70d-41c4-b639-6128c5348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0b874-7ae9-4643-8033-c4d3afb00c1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6577f25-bf1f-4b45-a6a3-5a5f7c724372}" ma:internalName="TaxCatchAll" ma:showField="CatchAllData" ma:web="fc90b874-7ae9-4643-8033-c4d3afb00c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1A1FAA-1DB9-4E46-BF72-D7A030780D57}">
  <ds:schemaRefs>
    <ds:schemaRef ds:uri="http://schemas.microsoft.com/office/2006/metadata/properties"/>
    <ds:schemaRef ds:uri="http://schemas.microsoft.com/office/infopath/2007/PartnerControls"/>
    <ds:schemaRef ds:uri="0e097a14-a0e8-4b58-8f98-d3ea41342965"/>
    <ds:schemaRef ds:uri="fc90b874-7ae9-4643-8033-c4d3afb00c11"/>
  </ds:schemaRefs>
</ds:datastoreItem>
</file>

<file path=customXml/itemProps2.xml><?xml version="1.0" encoding="utf-8"?>
<ds:datastoreItem xmlns:ds="http://schemas.openxmlformats.org/officeDocument/2006/customXml" ds:itemID="{C0F0CD59-CFE4-4C1F-B01F-B50AA2D0B1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17947-87BB-D749-A620-6A9890342E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527D6A7-2235-42FC-B5AA-E199DE59A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097a14-a0e8-4b58-8f98-d3ea41342965"/>
    <ds:schemaRef ds:uri="fc90b874-7ae9-4643-8033-c4d3afb00c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b2a1c9-3cc0-4f70-bf1a-e093bfb16b27}" enabled="1" method="Standard" siteId="{830d69a1-d10e-4bc8-8742-1f567bbd212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TML_ESTACIONARIO_FOLHA%20DE%20ROSTO_Externo-Contratos.dotx</ap:Template>
  <ap:Application>Microsoft Word for the web</ap:Application>
  <ap:DocSecurity>0</ap:DocSecurity>
  <ap:ScaleCrop>false</ap:ScaleCrop>
  <ap:Company>McCann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Filipa Studer</dc:creator>
  <keywords/>
  <dc:description/>
  <lastModifiedBy>Matilde Carvalho</lastModifiedBy>
  <revision>5</revision>
  <lastPrinted>2021-04-16T16:10:00.0000000Z</lastPrinted>
  <dcterms:created xsi:type="dcterms:W3CDTF">2026-06-26T11:25:00.0000000Z</dcterms:created>
  <dcterms:modified xsi:type="dcterms:W3CDTF">2026-08-14T14:35:05.6889101Z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0x01010031ED451AFDBBF24BA8DF9FBC831EFA1F</vt:lpwstr>
  </property>
  <property fmtid="{D5CDD505-2E9C-101B-9397-08002B2CF9AE}" pid="3" name="MediaServiceImageTags">
    <vt:lpwstr/>
  </property>
</Properties>
</file>